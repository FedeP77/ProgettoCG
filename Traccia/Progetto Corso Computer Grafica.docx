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F8A4E7" w14:textId="47B16DC4" w:rsidR="000375EB" w:rsidRPr="00A3490A" w:rsidRDefault="000375EB">
      <w:r w:rsidRPr="00A3490A">
        <w:t xml:space="preserve">Progetto Corso Computer Grafica </w:t>
      </w:r>
      <w:proofErr w:type="spellStart"/>
      <w:r w:rsidRPr="00A3490A">
        <w:t>a.a</w:t>
      </w:r>
      <w:proofErr w:type="spellEnd"/>
      <w:r w:rsidRPr="00A3490A">
        <w:t>. 2023/24</w:t>
      </w:r>
    </w:p>
    <w:p w14:paraId="5A51EE45" w14:textId="77777777" w:rsidR="000375EB" w:rsidRPr="00A3490A" w:rsidRDefault="000375EB"/>
    <w:p w14:paraId="4B9FB127" w14:textId="3644B443" w:rsidR="000375EB" w:rsidRPr="00A3490A" w:rsidRDefault="000375EB" w:rsidP="000375EB">
      <w:pPr>
        <w:jc w:val="center"/>
      </w:pPr>
      <w:r w:rsidRPr="00A3490A">
        <w:drawing>
          <wp:inline distT="0" distB="0" distL="0" distR="0" wp14:anchorId="04C42E42" wp14:editId="3ECF1991">
            <wp:extent cx="2598197" cy="2695493"/>
            <wp:effectExtent l="0" t="0" r="0" b="0"/>
            <wp:docPr id="1702144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4404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79" cy="27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518D" w14:textId="77777777" w:rsidR="000375EB" w:rsidRPr="00A3490A" w:rsidRDefault="000375EB">
      <w:r w:rsidRPr="00A3490A">
        <w:t xml:space="preserve">Il codice nel folder </w:t>
      </w:r>
    </w:p>
    <w:p w14:paraId="5C0DEC3B" w14:textId="778DBE81" w:rsidR="000375EB" w:rsidRPr="00A3490A" w:rsidRDefault="000375EB">
      <w:r w:rsidRPr="00A3490A">
        <w:t>https://github.com/ganovelli/CGCourse2024 /</w:t>
      </w:r>
      <w:proofErr w:type="spellStart"/>
      <w:r w:rsidRPr="00A3490A">
        <w:t>tree</w:t>
      </w:r>
      <w:proofErr w:type="spellEnd"/>
      <w:r w:rsidRPr="00A3490A">
        <w:t>/</w:t>
      </w:r>
      <w:proofErr w:type="spellStart"/>
      <w:r w:rsidRPr="00A3490A">
        <w:t>main</w:t>
      </w:r>
      <w:proofErr w:type="spellEnd"/>
      <w:r w:rsidRPr="00A3490A">
        <w:t>/</w:t>
      </w:r>
      <w:proofErr w:type="spellStart"/>
      <w:r w:rsidRPr="00A3490A">
        <w:t>src</w:t>
      </w:r>
      <w:proofErr w:type="spellEnd"/>
      <w:r w:rsidRPr="00A3490A">
        <w:t>/common/</w:t>
      </w:r>
      <w:proofErr w:type="spellStart"/>
      <w:r w:rsidRPr="00A3490A">
        <w:t>carousel</w:t>
      </w:r>
      <w:proofErr w:type="spellEnd"/>
    </w:p>
    <w:p w14:paraId="44FA121B" w14:textId="03B7272F" w:rsidR="000375EB" w:rsidRPr="00A3490A" w:rsidRDefault="000375EB">
      <w:r w:rsidRPr="00A3490A">
        <w:t xml:space="preserve">contiene l’implementazione di un semplice carosello, cioè una </w:t>
      </w:r>
      <w:proofErr w:type="gramStart"/>
      <w:r w:rsidRPr="00A3490A">
        <w:t>scena  animata</w:t>
      </w:r>
      <w:proofErr w:type="gramEnd"/>
      <w:r w:rsidRPr="00A3490A">
        <w:t xml:space="preserve"> in cui un certo numero di auto si muove lungo una pista.</w:t>
      </w:r>
    </w:p>
    <w:p w14:paraId="18C4B2CC" w14:textId="624138B7" w:rsidR="000375EB" w:rsidRPr="00A3490A" w:rsidRDefault="000375EB">
      <w:r w:rsidRPr="00A3490A">
        <w:t xml:space="preserve">L’obiettivo del progetto è sviluppare una applicazione per il rendering e la manipolazione della scena. </w:t>
      </w:r>
    </w:p>
    <w:p w14:paraId="39DAA55C" w14:textId="470FEF13" w:rsidR="00F94027" w:rsidRPr="00A3490A" w:rsidRDefault="00F94027">
      <w:r w:rsidRPr="00A3490A">
        <w:t>La scena è composta da:</w:t>
      </w:r>
    </w:p>
    <w:p w14:paraId="2566AE60" w14:textId="5BD9676D" w:rsidR="00F94027" w:rsidRPr="00A3490A" w:rsidRDefault="00F94027" w:rsidP="00F94027">
      <w:pPr>
        <w:pStyle w:val="Paragrafoelenco"/>
        <w:numPr>
          <w:ilvl w:val="0"/>
          <w:numId w:val="3"/>
        </w:numPr>
      </w:pPr>
      <w:r w:rsidRPr="00A3490A">
        <w:t xml:space="preserve">Un terreno espresso come un campo di altezze, cioè una griglia regolare che per ogni valore di </w:t>
      </w:r>
      <w:proofErr w:type="spellStart"/>
      <w:proofErr w:type="gramStart"/>
      <w:r w:rsidRPr="00A3490A">
        <w:t>x,z</w:t>
      </w:r>
      <w:proofErr w:type="spellEnd"/>
      <w:proofErr w:type="gramEnd"/>
      <w:r w:rsidRPr="00A3490A">
        <w:t xml:space="preserve"> contiene un valore di altezza</w:t>
      </w:r>
    </w:p>
    <w:p w14:paraId="44EC8424" w14:textId="3289EC5A" w:rsidR="00F94027" w:rsidRPr="00A3490A" w:rsidRDefault="00F94027" w:rsidP="00F94027">
      <w:pPr>
        <w:pStyle w:val="Paragrafoelenco"/>
        <w:numPr>
          <w:ilvl w:val="0"/>
          <w:numId w:val="3"/>
        </w:numPr>
      </w:pPr>
      <w:r w:rsidRPr="00A3490A">
        <w:t>Una pista</w:t>
      </w:r>
    </w:p>
    <w:p w14:paraId="71368C5D" w14:textId="27240D39" w:rsidR="00F94027" w:rsidRPr="00A3490A" w:rsidRDefault="00F94027" w:rsidP="00F94027">
      <w:pPr>
        <w:pStyle w:val="Paragrafoelenco"/>
        <w:numPr>
          <w:ilvl w:val="0"/>
          <w:numId w:val="3"/>
        </w:numPr>
      </w:pPr>
      <w:r w:rsidRPr="00A3490A">
        <w:t>Un insieme di alberi</w:t>
      </w:r>
    </w:p>
    <w:p w14:paraId="26A70393" w14:textId="4AFB6539" w:rsidR="00F94027" w:rsidRPr="00A3490A" w:rsidRDefault="00F94027" w:rsidP="00F94027">
      <w:pPr>
        <w:pStyle w:val="Paragrafoelenco"/>
        <w:numPr>
          <w:ilvl w:val="0"/>
          <w:numId w:val="3"/>
        </w:numPr>
      </w:pPr>
      <w:r w:rsidRPr="00A3490A">
        <w:t>Un insieme di lampioni</w:t>
      </w:r>
    </w:p>
    <w:p w14:paraId="756FCDF9" w14:textId="24155EAA" w:rsidR="00F94027" w:rsidRPr="00A3490A" w:rsidRDefault="00F94027" w:rsidP="00F94027">
      <w:pPr>
        <w:pStyle w:val="Paragrafoelenco"/>
        <w:numPr>
          <w:ilvl w:val="0"/>
          <w:numId w:val="3"/>
        </w:numPr>
      </w:pPr>
      <w:r w:rsidRPr="00A3490A">
        <w:t>Un insieme di auto</w:t>
      </w:r>
    </w:p>
    <w:p w14:paraId="6515F9AF" w14:textId="2500CF58" w:rsidR="00F94027" w:rsidRPr="00A3490A" w:rsidRDefault="00F94027" w:rsidP="00F94027">
      <w:pPr>
        <w:pStyle w:val="Paragrafoelenco"/>
        <w:numPr>
          <w:ilvl w:val="0"/>
          <w:numId w:val="3"/>
        </w:numPr>
      </w:pPr>
      <w:r w:rsidRPr="00A3490A">
        <w:t xml:space="preserve">Un insieme di cameramen </w:t>
      </w:r>
    </w:p>
    <w:p w14:paraId="5A97830B" w14:textId="02987DDF" w:rsidR="00F94027" w:rsidRPr="00A3490A" w:rsidRDefault="00F94027" w:rsidP="00F94027">
      <w:pPr>
        <w:pStyle w:val="Paragrafoelenco"/>
        <w:numPr>
          <w:ilvl w:val="0"/>
          <w:numId w:val="3"/>
        </w:numPr>
      </w:pPr>
      <w:r w:rsidRPr="00A3490A">
        <w:t>La direzione da cui proviene la luce solare</w:t>
      </w:r>
    </w:p>
    <w:p w14:paraId="4B2F5DA4" w14:textId="77777777" w:rsidR="00F94027" w:rsidRPr="00A3490A" w:rsidRDefault="00F94027"/>
    <w:p w14:paraId="33326547" w14:textId="3C52412A" w:rsidR="00F94027" w:rsidRPr="00A3490A" w:rsidRDefault="00F94027">
      <w:r w:rsidRPr="00A3490A">
        <w:t xml:space="preserve">L’applicazione dovrà prevedere una serie di funzionalità </w:t>
      </w:r>
      <w:r w:rsidRPr="00A3490A">
        <w:rPr>
          <w:b/>
          <w:bCs/>
        </w:rPr>
        <w:t>obbligatorie</w:t>
      </w:r>
      <w:r w:rsidRPr="00A3490A">
        <w:t xml:space="preserve"> più una a scelta fra una serie che verranno specificate a fine corso, oppure una proposta dal gruppo di lavoro.</w:t>
      </w:r>
    </w:p>
    <w:p w14:paraId="1467BD73" w14:textId="7D726E53" w:rsidR="7AFE034B" w:rsidRPr="00A3490A" w:rsidRDefault="7AFE034B">
      <w:r w:rsidRPr="00A3490A">
        <w:br w:type="page"/>
      </w:r>
    </w:p>
    <w:p w14:paraId="733D6B3F" w14:textId="54BF4E81" w:rsidR="00F94027" w:rsidRPr="00A3490A" w:rsidRDefault="00F94027" w:rsidP="7AFE034B">
      <w:pPr>
        <w:rPr>
          <w:b/>
          <w:bCs/>
        </w:rPr>
      </w:pPr>
      <w:r w:rsidRPr="00A3490A">
        <w:rPr>
          <w:b/>
          <w:bCs/>
        </w:rPr>
        <w:lastRenderedPageBreak/>
        <w:t>Funzionalità obbligatorie</w:t>
      </w:r>
    </w:p>
    <w:p w14:paraId="5EB1C096" w14:textId="0C5485C5" w:rsidR="00F5703B" w:rsidRPr="00A3490A" w:rsidRDefault="00674DDB">
      <w:r w:rsidRPr="00A3490A">
        <w:t>Questa lista si allungherà fino alla fine del corso. In ogni momento conterrà solo cose che abbiamo già visto a lezione</w:t>
      </w:r>
      <w:r w:rsidR="00E947AF" w:rsidRPr="00A3490A">
        <w:t xml:space="preserve">. Nel folder </w:t>
      </w:r>
      <w:r w:rsidR="00E9613B" w:rsidRPr="00A3490A">
        <w:t xml:space="preserve">Class </w:t>
      </w:r>
      <w:proofErr w:type="spellStart"/>
      <w:r w:rsidR="00E9613B" w:rsidRPr="00A3490A">
        <w:t>Materials</w:t>
      </w:r>
      <w:proofErr w:type="spellEnd"/>
      <w:r w:rsidR="00E9613B" w:rsidRPr="00A3490A">
        <w:t>/progetto/</w:t>
      </w:r>
      <w:r w:rsidR="00E947AF" w:rsidRPr="00A3490A">
        <w:t xml:space="preserve">assets </w:t>
      </w:r>
      <w:r w:rsidR="00E9613B" w:rsidRPr="00A3490A">
        <w:t xml:space="preserve">metterò alcune texture e modelli che potete usare ma </w:t>
      </w:r>
      <w:r w:rsidR="00FE2CFA" w:rsidRPr="00A3490A">
        <w:t>siete caldamente incoraggiati a trovarne altri</w:t>
      </w:r>
      <w:r w:rsidR="00756A2D" w:rsidRPr="00A3490A">
        <w:t>:</w:t>
      </w:r>
      <w:r w:rsidR="00756A2D" w:rsidRPr="00A3490A">
        <w:br/>
      </w:r>
      <w:hyperlink r:id="rId10" w:history="1">
        <w:r w:rsidR="00756A2D" w:rsidRPr="00A3490A">
          <w:rPr>
            <w:rStyle w:val="Collegamentoipertestuale"/>
          </w:rPr>
          <w:t>https://archivetextures.net/</w:t>
        </w:r>
      </w:hyperlink>
    </w:p>
    <w:p w14:paraId="5DC410C9" w14:textId="7E9C783C" w:rsidR="00756A2D" w:rsidRPr="00A3490A" w:rsidRDefault="00000000">
      <w:hyperlink r:id="rId11" w:history="1">
        <w:r w:rsidR="00D52D43" w:rsidRPr="00A3490A">
          <w:rPr>
            <w:rStyle w:val="Collegamentoipertestuale"/>
          </w:rPr>
          <w:t>https://huggingface.co/datasets/allenai/objaverse/tree/main/glbs</w:t>
        </w:r>
      </w:hyperlink>
    </w:p>
    <w:p w14:paraId="2A967600" w14:textId="790EB266" w:rsidR="008A7F4B" w:rsidRPr="00A3490A" w:rsidRDefault="00000000">
      <w:hyperlink r:id="rId12" w:history="1">
        <w:r w:rsidR="008A7F4B" w:rsidRPr="00A3490A">
          <w:rPr>
            <w:rStyle w:val="Collegamentoipertestuale"/>
          </w:rPr>
          <w:t>https://sketchfab.com/</w:t>
        </w:r>
      </w:hyperlink>
      <w:r w:rsidR="008A7F4B" w:rsidRPr="00A3490A">
        <w:t xml:space="preserve"> (quelli scaricabili gratuitamente)</w:t>
      </w:r>
    </w:p>
    <w:p w14:paraId="5F38170F" w14:textId="371D3F9D" w:rsidR="00D52D43" w:rsidRPr="00A3490A" w:rsidRDefault="00D52D43">
      <w:r w:rsidRPr="00A3490A">
        <w:t>modelli inclusi nel visualizzatore 3D di</w:t>
      </w:r>
      <w:r w:rsidR="00F43126" w:rsidRPr="00A3490A">
        <w:t xml:space="preserve"> default di</w:t>
      </w:r>
      <w:r w:rsidRPr="00A3490A">
        <w:t xml:space="preserve"> </w:t>
      </w:r>
      <w:r w:rsidR="00C908D7" w:rsidRPr="00A3490A">
        <w:t>M</w:t>
      </w:r>
      <w:r w:rsidRPr="00A3490A">
        <w:t>icrosoft</w:t>
      </w:r>
    </w:p>
    <w:p w14:paraId="0A8E68DB" w14:textId="77777777" w:rsidR="00F5703B" w:rsidRPr="00A3490A" w:rsidRDefault="00F5703B">
      <w:pPr>
        <w:rPr>
          <w:b/>
          <w:bCs/>
        </w:rPr>
      </w:pPr>
    </w:p>
    <w:p w14:paraId="675FE593" w14:textId="4E883BDB" w:rsidR="00092B3E" w:rsidRPr="00A3490A" w:rsidRDefault="00F94027" w:rsidP="007E0DBD">
      <w:pPr>
        <w:pStyle w:val="Paragrafoelenco"/>
        <w:numPr>
          <w:ilvl w:val="0"/>
          <w:numId w:val="4"/>
        </w:numPr>
      </w:pPr>
      <w:r w:rsidRPr="00A3490A">
        <w:t>Implementare delle modalità di manipolazione del punto di vista che consentano di vedere da vicino qualunque parte della scena</w:t>
      </w:r>
    </w:p>
    <w:p w14:paraId="3BB5B1B4" w14:textId="66446D57" w:rsidR="00F94027" w:rsidRPr="00A3490A" w:rsidRDefault="00F94027" w:rsidP="00F94027">
      <w:pPr>
        <w:pStyle w:val="Paragrafoelenco"/>
        <w:numPr>
          <w:ilvl w:val="0"/>
          <w:numId w:val="4"/>
        </w:numPr>
      </w:pPr>
      <w:r w:rsidRPr="00A3490A">
        <w:t>Mostrare il terreno come una superficie con texture</w:t>
      </w:r>
    </w:p>
    <w:p w14:paraId="204A9AAD" w14:textId="1972194A" w:rsidR="007B2990" w:rsidRPr="00A3490A" w:rsidRDefault="007B2990" w:rsidP="007B2990">
      <w:pPr>
        <w:pStyle w:val="Paragrafoelenco"/>
        <w:numPr>
          <w:ilvl w:val="1"/>
          <w:numId w:val="4"/>
        </w:numPr>
      </w:pPr>
      <w:r w:rsidRPr="00A3490A">
        <w:t>Trovare una texture adatta che sia “</w:t>
      </w:r>
      <w:proofErr w:type="spellStart"/>
      <w:r w:rsidRPr="00A3490A">
        <w:t>tileable</w:t>
      </w:r>
      <w:proofErr w:type="spellEnd"/>
      <w:r w:rsidRPr="00A3490A">
        <w:t>”</w:t>
      </w:r>
    </w:p>
    <w:p w14:paraId="3061734F" w14:textId="77777777" w:rsidR="00AE78F8" w:rsidRPr="00A3490A" w:rsidRDefault="00BF1A3D" w:rsidP="00FD7B63">
      <w:pPr>
        <w:pStyle w:val="Paragrafoelenco"/>
        <w:numPr>
          <w:ilvl w:val="1"/>
          <w:numId w:val="4"/>
        </w:numPr>
      </w:pPr>
      <w:r w:rsidRPr="00A3490A">
        <w:t xml:space="preserve">Generare un </w:t>
      </w:r>
      <w:r w:rsidR="009C0D28" w:rsidRPr="00A3490A">
        <w:t>griglia</w:t>
      </w:r>
      <w:r w:rsidR="005D2F13" w:rsidRPr="00A3490A">
        <w:t xml:space="preserve"> </w:t>
      </w:r>
      <w:r w:rsidR="00D85317" w:rsidRPr="00A3490A">
        <w:t>3</w:t>
      </w:r>
      <w:proofErr w:type="gramStart"/>
      <w:r w:rsidR="005D2F13" w:rsidRPr="00A3490A">
        <w:t xml:space="preserve">D </w:t>
      </w:r>
      <w:r w:rsidR="009C0D28" w:rsidRPr="00A3490A">
        <w:t xml:space="preserve"> </w:t>
      </w:r>
      <w:r w:rsidR="00FD7B63" w:rsidRPr="00A3490A">
        <w:t>che</w:t>
      </w:r>
      <w:proofErr w:type="gramEnd"/>
      <w:r w:rsidR="00FD7B63" w:rsidRPr="00A3490A">
        <w:t xml:space="preserve"> copra l’intero terreno</w:t>
      </w:r>
      <w:r w:rsidR="00D85317" w:rsidRPr="00A3490A">
        <w:t>, dove la coordinata y è ottenuta dal  terreno (vedi funzione y(</w:t>
      </w:r>
      <w:proofErr w:type="spellStart"/>
      <w:r w:rsidR="00AE78F8" w:rsidRPr="00A3490A">
        <w:t>x,z</w:t>
      </w:r>
      <w:proofErr w:type="spellEnd"/>
      <w:r w:rsidR="00AE78F8" w:rsidRPr="00A3490A">
        <w:t xml:space="preserve">) della classe </w:t>
      </w:r>
      <w:proofErr w:type="spellStart"/>
      <w:r w:rsidR="00AE78F8" w:rsidRPr="00A3490A">
        <w:t>terrain</w:t>
      </w:r>
      <w:proofErr w:type="spellEnd"/>
      <w:r w:rsidR="00AE78F8" w:rsidRPr="00A3490A">
        <w:t>)</w:t>
      </w:r>
    </w:p>
    <w:p w14:paraId="05EAA27C" w14:textId="6BFC1CB1" w:rsidR="00FD7B63" w:rsidRPr="00A3490A" w:rsidRDefault="00AE78F8" w:rsidP="00FD7B63">
      <w:pPr>
        <w:pStyle w:val="Paragrafoelenco"/>
        <w:numPr>
          <w:ilvl w:val="1"/>
          <w:numId w:val="4"/>
        </w:numPr>
      </w:pPr>
      <w:r w:rsidRPr="00A3490A">
        <w:t xml:space="preserve"> La coordinata texture potrà essere inferita dalla posizione del vertice senza bisogno di assegnarla staticamente</w:t>
      </w:r>
      <w:r w:rsidR="005D2F13" w:rsidRPr="00A3490A">
        <w:t xml:space="preserve"> </w:t>
      </w:r>
      <w:r w:rsidR="00D85317" w:rsidRPr="00A3490A">
        <w:t xml:space="preserve"> </w:t>
      </w:r>
    </w:p>
    <w:p w14:paraId="1F9F313D" w14:textId="74A90E2D" w:rsidR="00F94027" w:rsidRPr="00A3490A" w:rsidRDefault="00F94027" w:rsidP="00F94027">
      <w:pPr>
        <w:pStyle w:val="Paragrafoelenco"/>
        <w:numPr>
          <w:ilvl w:val="0"/>
          <w:numId w:val="4"/>
        </w:numPr>
      </w:pPr>
      <w:r w:rsidRPr="00A3490A">
        <w:t>Mostrare la pista come una superficie con texture</w:t>
      </w:r>
    </w:p>
    <w:p w14:paraId="01579125" w14:textId="77777777" w:rsidR="00FF75EA" w:rsidRPr="00A3490A" w:rsidRDefault="00FF75EA" w:rsidP="00FF75EA">
      <w:pPr>
        <w:pStyle w:val="Paragrafoelenco"/>
        <w:numPr>
          <w:ilvl w:val="1"/>
          <w:numId w:val="4"/>
        </w:numPr>
      </w:pPr>
      <w:r w:rsidRPr="00A3490A">
        <w:t>Trovare una texture adatta che sia “</w:t>
      </w:r>
      <w:proofErr w:type="spellStart"/>
      <w:r w:rsidRPr="00A3490A">
        <w:t>tileable</w:t>
      </w:r>
      <w:proofErr w:type="spellEnd"/>
      <w:r w:rsidRPr="00A3490A">
        <w:t>”</w:t>
      </w:r>
    </w:p>
    <w:p w14:paraId="177AD73B" w14:textId="6D4283F0" w:rsidR="00C341B8" w:rsidRPr="00A3490A" w:rsidRDefault="00FF75EA" w:rsidP="00C341B8">
      <w:pPr>
        <w:pStyle w:val="Paragrafoelenco"/>
        <w:numPr>
          <w:ilvl w:val="1"/>
          <w:numId w:val="4"/>
        </w:numPr>
      </w:pPr>
      <w:r w:rsidRPr="00A3490A">
        <w:t>Definire le coordinate texture in base alla distanza dei vertici dall’inizio della pista</w:t>
      </w:r>
    </w:p>
    <w:p w14:paraId="61AAFDDC" w14:textId="057AEDEA" w:rsidR="00DD4EC4" w:rsidRPr="00A3490A" w:rsidRDefault="00DD4EC4" w:rsidP="00DD4EC4">
      <w:pPr>
        <w:pStyle w:val="Paragrafoelenco"/>
        <w:ind w:left="1440"/>
      </w:pPr>
      <w:r w:rsidRPr="00A3490A">
        <w:drawing>
          <wp:inline distT="0" distB="0" distL="0" distR="0" wp14:anchorId="41C7BD7B" wp14:editId="0A24E7C9">
            <wp:extent cx="2059388" cy="1233207"/>
            <wp:effectExtent l="0" t="0" r="0" b="0"/>
            <wp:docPr id="67105447" name="Immagine 1" descr="Immagine che contiene disegno, schizz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5447" name="Immagine 1" descr="Immagine che contiene disegno, schizzo,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72" cy="123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B3C3" w14:textId="23CE03E4" w:rsidR="00B676C8" w:rsidRPr="00A3490A" w:rsidRDefault="00B676C8" w:rsidP="00F94027">
      <w:pPr>
        <w:pStyle w:val="Paragrafoelenco"/>
        <w:numPr>
          <w:ilvl w:val="0"/>
          <w:numId w:val="4"/>
        </w:numPr>
      </w:pPr>
      <w:r w:rsidRPr="00A3490A">
        <w:t xml:space="preserve">Mostrare </w:t>
      </w:r>
      <w:r w:rsidR="00092B3E" w:rsidRPr="00A3490A">
        <w:t>i lampioni</w:t>
      </w:r>
    </w:p>
    <w:p w14:paraId="37BC8C2E" w14:textId="66643C22" w:rsidR="00F94027" w:rsidRPr="00A3490A" w:rsidRDefault="00F94027" w:rsidP="00F94027">
      <w:pPr>
        <w:pStyle w:val="Paragrafoelenco"/>
        <w:numPr>
          <w:ilvl w:val="0"/>
          <w:numId w:val="4"/>
        </w:numPr>
      </w:pPr>
      <w:r w:rsidRPr="00A3490A">
        <w:t>Implementare il lighting dato dai lampioni</w:t>
      </w:r>
    </w:p>
    <w:p w14:paraId="4486E3D5" w14:textId="70184836" w:rsidR="00F94027" w:rsidRPr="00A3490A" w:rsidRDefault="00F94027" w:rsidP="00F94027">
      <w:pPr>
        <w:pStyle w:val="Paragrafoelenco"/>
        <w:numPr>
          <w:ilvl w:val="0"/>
          <w:numId w:val="4"/>
        </w:numPr>
      </w:pPr>
      <w:r w:rsidRPr="00A3490A">
        <w:t>Mostrare le auto</w:t>
      </w:r>
    </w:p>
    <w:p w14:paraId="37AF78B2" w14:textId="0F5C7E4B" w:rsidR="00F94027" w:rsidRPr="00A3490A" w:rsidRDefault="00F94027" w:rsidP="00F94027">
      <w:pPr>
        <w:pStyle w:val="Paragrafoelenco"/>
        <w:numPr>
          <w:ilvl w:val="0"/>
          <w:numId w:val="4"/>
        </w:numPr>
      </w:pPr>
      <w:r w:rsidRPr="00A3490A">
        <w:t>Mostrare i cameramen</w:t>
      </w:r>
    </w:p>
    <w:p w14:paraId="2EB40C9D" w14:textId="262C08B8" w:rsidR="00F94027" w:rsidRPr="00A3490A" w:rsidRDefault="00F94027" w:rsidP="00F94027">
      <w:pPr>
        <w:pStyle w:val="Paragrafoelenco"/>
        <w:numPr>
          <w:ilvl w:val="0"/>
          <w:numId w:val="4"/>
        </w:numPr>
      </w:pPr>
      <w:r w:rsidRPr="00A3490A">
        <w:t xml:space="preserve">Mostrare il punto di </w:t>
      </w:r>
      <w:r w:rsidR="00F00DF4" w:rsidRPr="00A3490A">
        <w:t xml:space="preserve">vista </w:t>
      </w:r>
      <w:r w:rsidR="004A7C03" w:rsidRPr="00A3490A">
        <w:t xml:space="preserve">di </w:t>
      </w:r>
      <w:proofErr w:type="gramStart"/>
      <w:r w:rsidR="004A7C03" w:rsidRPr="00A3490A">
        <w:t>un cameramen</w:t>
      </w:r>
      <w:proofErr w:type="gramEnd"/>
    </w:p>
    <w:p w14:paraId="44394C66" w14:textId="2A6655D4" w:rsidR="740F21B2" w:rsidRPr="00A3490A" w:rsidRDefault="740F21B2" w:rsidP="7AFE034B">
      <w:pPr>
        <w:pStyle w:val="Paragrafoelenco"/>
        <w:numPr>
          <w:ilvl w:val="0"/>
          <w:numId w:val="4"/>
        </w:numPr>
      </w:pPr>
      <w:r w:rsidRPr="00A3490A">
        <w:t>Implementare la luce dei fanali dell</w:t>
      </w:r>
      <w:r w:rsidR="49562985" w:rsidRPr="00A3490A">
        <w:t>e</w:t>
      </w:r>
      <w:r w:rsidRPr="00A3490A">
        <w:t xml:space="preserve"> auto</w:t>
      </w:r>
      <w:r w:rsidR="42F17A8A" w:rsidRPr="00A3490A">
        <w:t xml:space="preserve"> utilizzando il </w:t>
      </w:r>
      <w:proofErr w:type="spellStart"/>
      <w:r w:rsidR="42F17A8A" w:rsidRPr="00A3490A">
        <w:t>texturing</w:t>
      </w:r>
      <w:proofErr w:type="spellEnd"/>
      <w:r w:rsidR="42F17A8A" w:rsidRPr="00A3490A">
        <w:t xml:space="preserve"> proiettivo</w:t>
      </w:r>
    </w:p>
    <w:p w14:paraId="10AC9842" w14:textId="2DC54D57" w:rsidR="6EEAB213" w:rsidRPr="00A3490A" w:rsidRDefault="6EEAB213" w:rsidP="7AFE034B">
      <w:pPr>
        <w:pStyle w:val="Paragrafoelenco"/>
        <w:numPr>
          <w:ilvl w:val="0"/>
          <w:numId w:val="4"/>
        </w:numPr>
      </w:pPr>
      <w:r w:rsidRPr="00A3490A">
        <w:t xml:space="preserve"> Mostrare le ombre prodotte dalle tutte le sorgenti di luce (</w:t>
      </w:r>
      <w:proofErr w:type="spellStart"/>
      <w:proofErr w:type="gramStart"/>
      <w:r w:rsidRPr="00A3490A">
        <w:t>lampioni,fanali</w:t>
      </w:r>
      <w:proofErr w:type="spellEnd"/>
      <w:proofErr w:type="gramEnd"/>
      <w:r w:rsidRPr="00A3490A">
        <w:t>, sole)</w:t>
      </w:r>
    </w:p>
    <w:p w14:paraId="3B487886" w14:textId="77777777" w:rsidR="00F94027" w:rsidRPr="00A3490A" w:rsidRDefault="00F94027" w:rsidP="00F94027">
      <w:pPr>
        <w:pStyle w:val="Paragrafoelenco"/>
      </w:pPr>
    </w:p>
    <w:p w14:paraId="08EABE6C" w14:textId="77777777" w:rsidR="00F94027" w:rsidRPr="00A3490A" w:rsidRDefault="00F94027"/>
    <w:p w14:paraId="2B3C4183" w14:textId="3549E304" w:rsidR="00F94027" w:rsidRPr="00A3490A" w:rsidRDefault="00F94027">
      <w:r w:rsidRPr="00A3490A">
        <w:lastRenderedPageBreak/>
        <w:br w:type="page"/>
      </w:r>
    </w:p>
    <w:p w14:paraId="321ACB54" w14:textId="6AEB9A92" w:rsidR="00F94027" w:rsidRPr="00A3490A" w:rsidRDefault="4C1C6C0F" w:rsidP="7AFE034B">
      <w:pPr>
        <w:rPr>
          <w:b/>
          <w:bCs/>
        </w:rPr>
      </w:pPr>
      <w:r w:rsidRPr="00A3490A">
        <w:rPr>
          <w:b/>
          <w:bCs/>
        </w:rPr>
        <w:lastRenderedPageBreak/>
        <w:t>Funzionalità extra</w:t>
      </w:r>
    </w:p>
    <w:p w14:paraId="6F9EC6C0" w14:textId="59195775" w:rsidR="00F94027" w:rsidRPr="00A3490A" w:rsidRDefault="1003E4E5" w:rsidP="7AFE034B">
      <w:pPr>
        <w:pStyle w:val="Paragrafoelenco"/>
        <w:numPr>
          <w:ilvl w:val="0"/>
          <w:numId w:val="1"/>
        </w:numPr>
      </w:pPr>
      <w:r w:rsidRPr="00A3490A">
        <w:t xml:space="preserve">Utilizzare l’algoritmo </w:t>
      </w:r>
      <w:proofErr w:type="gramStart"/>
      <w:r w:rsidRPr="00A3490A">
        <w:t xml:space="preserve">di </w:t>
      </w:r>
      <w:r w:rsidRPr="00A3490A">
        <w:rPr>
          <w:b/>
          <w:bCs/>
        </w:rPr>
        <w:t xml:space="preserve"> </w:t>
      </w:r>
      <w:r w:rsidR="5B28C0EE" w:rsidRPr="00A3490A">
        <w:rPr>
          <w:b/>
          <w:bCs/>
        </w:rPr>
        <w:t>Ray</w:t>
      </w:r>
      <w:proofErr w:type="gramEnd"/>
      <w:r w:rsidR="5B28C0EE" w:rsidRPr="00A3490A">
        <w:rPr>
          <w:b/>
          <w:bCs/>
        </w:rPr>
        <w:t xml:space="preserve"> tracing</w:t>
      </w:r>
      <w:r w:rsidR="13DF2D38" w:rsidRPr="00A3490A">
        <w:t xml:space="preserve"> per il rendering di una parte della scena</w:t>
      </w:r>
      <w:r w:rsidR="37C195F9" w:rsidRPr="00A3490A">
        <w:t>, ad esempio un’auto.</w:t>
      </w:r>
      <w:r w:rsidR="7B47D2BF" w:rsidRPr="00A3490A">
        <w:t xml:space="preserve"> </w:t>
      </w:r>
      <w:r w:rsidR="00F94027" w:rsidRPr="00A3490A">
        <w:br/>
      </w:r>
      <w:r w:rsidR="21CDC62E" w:rsidRPr="00A3490A">
        <w:t>Come fare:</w:t>
      </w:r>
    </w:p>
    <w:p w14:paraId="09BABECE" w14:textId="533CFB78" w:rsidR="00F94027" w:rsidRPr="00A3490A" w:rsidRDefault="21CDC62E" w:rsidP="7AFE034B">
      <w:pPr>
        <w:pStyle w:val="Paragrafoelenco"/>
        <w:numPr>
          <w:ilvl w:val="1"/>
          <w:numId w:val="1"/>
        </w:numPr>
      </w:pPr>
      <w:r w:rsidRPr="00A3490A">
        <w:t xml:space="preserve">Determinare quali pixel del rendering sono coperti dall’oggetto per il quale si vuole utilizzare il </w:t>
      </w:r>
      <w:proofErr w:type="spellStart"/>
      <w:r w:rsidRPr="00A3490A">
        <w:t>raytracing</w:t>
      </w:r>
      <w:proofErr w:type="spellEnd"/>
      <w:r w:rsidRPr="00A3490A">
        <w:t xml:space="preserve">. </w:t>
      </w:r>
      <w:r w:rsidR="445A2619" w:rsidRPr="00A3490A">
        <w:t>Per fare questo si può, ad esempio, fare normalmente il rendering della scena con l’aggiunta che i frammenti dell’oggetto in questione vengono scritti su un buffer</w:t>
      </w:r>
      <w:r w:rsidR="508BF685" w:rsidRPr="00A3490A">
        <w:t xml:space="preserve"> supplementare, in modo da creare una maschera con pixel pieni (es. bianchi) dove c’è l’oggetto e vuoti (es. </w:t>
      </w:r>
      <w:proofErr w:type="gramStart"/>
      <w:r w:rsidR="508BF685" w:rsidRPr="00A3490A">
        <w:t>Neri)</w:t>
      </w:r>
      <w:r w:rsidR="37C195F9" w:rsidRPr="00A3490A">
        <w:t xml:space="preserve"> </w:t>
      </w:r>
      <w:r w:rsidR="61DFDE84" w:rsidRPr="00A3490A">
        <w:t xml:space="preserve"> altrove</w:t>
      </w:r>
      <w:proofErr w:type="gramEnd"/>
    </w:p>
    <w:p w14:paraId="300DF512" w14:textId="21D7587F" w:rsidR="00F94027" w:rsidRPr="00A3490A" w:rsidRDefault="63AD106F" w:rsidP="7AFE034B">
      <w:pPr>
        <w:pStyle w:val="Paragrafoelenco"/>
        <w:numPr>
          <w:ilvl w:val="1"/>
          <w:numId w:val="1"/>
        </w:numPr>
      </w:pPr>
      <w:r w:rsidRPr="00A3490A">
        <w:t xml:space="preserve">Lanciare il </w:t>
      </w:r>
      <w:proofErr w:type="spellStart"/>
      <w:r w:rsidRPr="00A3490A">
        <w:t>raytracing</w:t>
      </w:r>
      <w:proofErr w:type="spellEnd"/>
      <w:r w:rsidRPr="00A3490A">
        <w:t xml:space="preserve"> </w:t>
      </w:r>
      <w:proofErr w:type="gramStart"/>
      <w:r w:rsidR="6C369208" w:rsidRPr="00A3490A">
        <w:t>che come prima cosa</w:t>
      </w:r>
      <w:proofErr w:type="gramEnd"/>
      <w:r w:rsidR="6C369208" w:rsidRPr="00A3490A">
        <w:t xml:space="preserve"> verifica che il pixel per il quale si vuole tracciare il raggio sia Pieno nella maschera creata al punto a.</w:t>
      </w:r>
    </w:p>
    <w:p w14:paraId="73456BAA" w14:textId="29ACDA53" w:rsidR="00F94027" w:rsidRPr="00A3490A" w:rsidRDefault="00F94027" w:rsidP="7AFE034B">
      <w:pPr>
        <w:pStyle w:val="Paragrafoelenco"/>
        <w:numPr>
          <w:ilvl w:val="0"/>
          <w:numId w:val="1"/>
        </w:numPr>
      </w:pPr>
    </w:p>
    <w:p w14:paraId="59FFD0B2" w14:textId="1667975A" w:rsidR="00F94027" w:rsidRPr="00F00DF4" w:rsidRDefault="00F94027" w:rsidP="7AFE034B"/>
    <w:sectPr w:rsidR="00F94027" w:rsidRPr="00F00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16A3D"/>
    <w:multiLevelType w:val="hybridMultilevel"/>
    <w:tmpl w:val="EB6C30AA"/>
    <w:lvl w:ilvl="0" w:tplc="78F251E6">
      <w:start w:val="1"/>
      <w:numFmt w:val="decimal"/>
      <w:lvlText w:val="%1."/>
      <w:lvlJc w:val="left"/>
      <w:pPr>
        <w:ind w:left="720" w:hanging="360"/>
      </w:pPr>
    </w:lvl>
    <w:lvl w:ilvl="1" w:tplc="4C9C64AA">
      <w:start w:val="1"/>
      <w:numFmt w:val="lowerLetter"/>
      <w:lvlText w:val="%2."/>
      <w:lvlJc w:val="left"/>
      <w:pPr>
        <w:ind w:left="1440" w:hanging="360"/>
      </w:pPr>
    </w:lvl>
    <w:lvl w:ilvl="2" w:tplc="61F2EA0A">
      <w:start w:val="1"/>
      <w:numFmt w:val="lowerRoman"/>
      <w:lvlText w:val="%3."/>
      <w:lvlJc w:val="right"/>
      <w:pPr>
        <w:ind w:left="2160" w:hanging="180"/>
      </w:pPr>
    </w:lvl>
    <w:lvl w:ilvl="3" w:tplc="4214879C">
      <w:start w:val="1"/>
      <w:numFmt w:val="decimal"/>
      <w:lvlText w:val="%4."/>
      <w:lvlJc w:val="left"/>
      <w:pPr>
        <w:ind w:left="2880" w:hanging="360"/>
      </w:pPr>
    </w:lvl>
    <w:lvl w:ilvl="4" w:tplc="EAE04450">
      <w:start w:val="1"/>
      <w:numFmt w:val="lowerLetter"/>
      <w:lvlText w:val="%5."/>
      <w:lvlJc w:val="left"/>
      <w:pPr>
        <w:ind w:left="3600" w:hanging="360"/>
      </w:pPr>
    </w:lvl>
    <w:lvl w:ilvl="5" w:tplc="3A82E314">
      <w:start w:val="1"/>
      <w:numFmt w:val="lowerRoman"/>
      <w:lvlText w:val="%6."/>
      <w:lvlJc w:val="right"/>
      <w:pPr>
        <w:ind w:left="4320" w:hanging="180"/>
      </w:pPr>
    </w:lvl>
    <w:lvl w:ilvl="6" w:tplc="F796C008">
      <w:start w:val="1"/>
      <w:numFmt w:val="decimal"/>
      <w:lvlText w:val="%7."/>
      <w:lvlJc w:val="left"/>
      <w:pPr>
        <w:ind w:left="5040" w:hanging="360"/>
      </w:pPr>
    </w:lvl>
    <w:lvl w:ilvl="7" w:tplc="A244B9DA">
      <w:start w:val="1"/>
      <w:numFmt w:val="lowerLetter"/>
      <w:lvlText w:val="%8."/>
      <w:lvlJc w:val="left"/>
      <w:pPr>
        <w:ind w:left="5760" w:hanging="360"/>
      </w:pPr>
    </w:lvl>
    <w:lvl w:ilvl="8" w:tplc="86CCBA2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61026"/>
    <w:multiLevelType w:val="hybridMultilevel"/>
    <w:tmpl w:val="76C86B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26317"/>
    <w:multiLevelType w:val="hybridMultilevel"/>
    <w:tmpl w:val="8876C0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42F62"/>
    <w:multiLevelType w:val="hybridMultilevel"/>
    <w:tmpl w:val="168C5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528385">
    <w:abstractNumId w:val="0"/>
  </w:num>
  <w:num w:numId="2" w16cid:durableId="2097050759">
    <w:abstractNumId w:val="3"/>
  </w:num>
  <w:num w:numId="3" w16cid:durableId="710494961">
    <w:abstractNumId w:val="2"/>
  </w:num>
  <w:num w:numId="4" w16cid:durableId="2078941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5EB"/>
    <w:rsid w:val="000375EB"/>
    <w:rsid w:val="00092B3E"/>
    <w:rsid w:val="002902B3"/>
    <w:rsid w:val="0040103C"/>
    <w:rsid w:val="004068A9"/>
    <w:rsid w:val="00436AE7"/>
    <w:rsid w:val="004A7C03"/>
    <w:rsid w:val="005D2F13"/>
    <w:rsid w:val="00674DDB"/>
    <w:rsid w:val="0068B766"/>
    <w:rsid w:val="00756A2D"/>
    <w:rsid w:val="007B2990"/>
    <w:rsid w:val="007E0DBD"/>
    <w:rsid w:val="008A7F4B"/>
    <w:rsid w:val="009C0D28"/>
    <w:rsid w:val="00A3490A"/>
    <w:rsid w:val="00A708C6"/>
    <w:rsid w:val="00AE78F8"/>
    <w:rsid w:val="00B676C8"/>
    <w:rsid w:val="00BA2075"/>
    <w:rsid w:val="00BF1A3D"/>
    <w:rsid w:val="00C32C53"/>
    <w:rsid w:val="00C341B8"/>
    <w:rsid w:val="00C908D7"/>
    <w:rsid w:val="00CC6E8A"/>
    <w:rsid w:val="00D52D43"/>
    <w:rsid w:val="00D85317"/>
    <w:rsid w:val="00DD4EC4"/>
    <w:rsid w:val="00E16C15"/>
    <w:rsid w:val="00E947AF"/>
    <w:rsid w:val="00E9613B"/>
    <w:rsid w:val="00F00DF4"/>
    <w:rsid w:val="00F43126"/>
    <w:rsid w:val="00F5703B"/>
    <w:rsid w:val="00F94027"/>
    <w:rsid w:val="00FD7B63"/>
    <w:rsid w:val="00FE2CFA"/>
    <w:rsid w:val="00FF75EA"/>
    <w:rsid w:val="05306525"/>
    <w:rsid w:val="09C945A5"/>
    <w:rsid w:val="0D659432"/>
    <w:rsid w:val="0F8E5C54"/>
    <w:rsid w:val="1003E4E5"/>
    <w:rsid w:val="10A0EBDC"/>
    <w:rsid w:val="11B39FA7"/>
    <w:rsid w:val="13DF2D38"/>
    <w:rsid w:val="18FF2307"/>
    <w:rsid w:val="1DD5823F"/>
    <w:rsid w:val="1DE35272"/>
    <w:rsid w:val="21CDC62E"/>
    <w:rsid w:val="24946070"/>
    <w:rsid w:val="2596CE8A"/>
    <w:rsid w:val="28B385F1"/>
    <w:rsid w:val="2F9C08BA"/>
    <w:rsid w:val="2FBFE6C2"/>
    <w:rsid w:val="35C859F4"/>
    <w:rsid w:val="37C195F9"/>
    <w:rsid w:val="42F17A8A"/>
    <w:rsid w:val="445A2619"/>
    <w:rsid w:val="45A00BF0"/>
    <w:rsid w:val="4896E579"/>
    <w:rsid w:val="49562985"/>
    <w:rsid w:val="4C1C6C0F"/>
    <w:rsid w:val="4CB82E6E"/>
    <w:rsid w:val="508BF685"/>
    <w:rsid w:val="54E5ABD2"/>
    <w:rsid w:val="55F88866"/>
    <w:rsid w:val="59A70563"/>
    <w:rsid w:val="5B28C0EE"/>
    <w:rsid w:val="5B3CB4C2"/>
    <w:rsid w:val="5B4EE703"/>
    <w:rsid w:val="5DDB1283"/>
    <w:rsid w:val="61DFDE84"/>
    <w:rsid w:val="63AD106F"/>
    <w:rsid w:val="670E6A38"/>
    <w:rsid w:val="6C369208"/>
    <w:rsid w:val="6EEAB213"/>
    <w:rsid w:val="740F21B2"/>
    <w:rsid w:val="7AFE034B"/>
    <w:rsid w:val="7B47D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8F1CE"/>
  <w15:docId w15:val="{AE27E4A9-D572-4179-B306-144AFA595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375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375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375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375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375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375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375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375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375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375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375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375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375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375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375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375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375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375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375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375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375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375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375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375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375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375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375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375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375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756A2D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56A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27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sketchfab.com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huggingface.co/datasets/allenai/objaverse/tree/main/glbs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s://archivetextures.net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31d3ae1-8244-4f93-a378-9c1678b0df95">
      <Terms xmlns="http://schemas.microsoft.com/office/infopath/2007/PartnerControls"/>
    </lcf76f155ced4ddcb4097134ff3c332f>
    <TaxCatchAll xmlns="cd7d5e94-bee6-434f-843b-04f45aaddb7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4883E83AC86F47A8B59D1F8178DC27" ma:contentTypeVersion="12" ma:contentTypeDescription="Create a new document." ma:contentTypeScope="" ma:versionID="a55535495b121b83de271a228fcf9df4">
  <xsd:schema xmlns:xsd="http://www.w3.org/2001/XMLSchema" xmlns:xs="http://www.w3.org/2001/XMLSchema" xmlns:p="http://schemas.microsoft.com/office/2006/metadata/properties" xmlns:ns2="131d3ae1-8244-4f93-a378-9c1678b0df95" xmlns:ns3="cd7d5e94-bee6-434f-843b-04f45aaddb7e" targetNamespace="http://schemas.microsoft.com/office/2006/metadata/properties" ma:root="true" ma:fieldsID="deff5808e56a1d250b22802c758dc424" ns2:_="" ns3:_="">
    <xsd:import namespace="131d3ae1-8244-4f93-a378-9c1678b0df95"/>
    <xsd:import namespace="cd7d5e94-bee6-434f-843b-04f45aaddb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1d3ae1-8244-4f93-a378-9c1678b0df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4916a575-a2c4-47fb-bb3c-b06084ed58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7d5e94-bee6-434f-843b-04f45aaddb7e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9b083627-d1cd-409a-881c-77eec7c994bc}" ma:internalName="TaxCatchAll" ma:showField="CatchAllData" ma:web="cd7d5e94-bee6-434f-843b-04f45aaddb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E4B6E03-9F42-496A-AD53-541A8F1744C2}">
  <ds:schemaRefs>
    <ds:schemaRef ds:uri="http://schemas.microsoft.com/office/2006/metadata/properties"/>
    <ds:schemaRef ds:uri="http://schemas.microsoft.com/office/infopath/2007/PartnerControls"/>
    <ds:schemaRef ds:uri="131d3ae1-8244-4f93-a378-9c1678b0df95"/>
    <ds:schemaRef ds:uri="cd7d5e94-bee6-434f-843b-04f45aaddb7e"/>
  </ds:schemaRefs>
</ds:datastoreItem>
</file>

<file path=customXml/itemProps2.xml><?xml version="1.0" encoding="utf-8"?>
<ds:datastoreItem xmlns:ds="http://schemas.openxmlformats.org/officeDocument/2006/customXml" ds:itemID="{239F01E3-C53E-4196-9B63-176A276B09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BE2E7C-08A0-4D10-BA3A-E71328113C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1d3ae1-8244-4f93-a378-9c1678b0df95"/>
    <ds:schemaRef ds:uri="cd7d5e94-bee6-434f-843b-04f45aaddb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~WRL0003.tmp</Template>
  <TotalTime>1742</TotalTime>
  <Pages>1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GANOVELLI</dc:creator>
  <cp:keywords/>
  <dc:description/>
  <cp:lastModifiedBy>Federico Pardini</cp:lastModifiedBy>
  <cp:revision>5</cp:revision>
  <dcterms:created xsi:type="dcterms:W3CDTF">2024-03-27T14:11:00Z</dcterms:created>
  <dcterms:modified xsi:type="dcterms:W3CDTF">2024-07-23T20:51:00Z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0x010100014883E83AC86F47A8B59D1F8178DC27</vt:lpwstr>
  </property>
  <property fmtid="{D5CDD505-2E9C-101B-9397-08002B2CF9AE}" pid="3" name="MediaServiceImageTags">
    <vt:lpwstr/>
  </property>
</Properties>
</file>